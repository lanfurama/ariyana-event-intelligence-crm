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Y="1"/>
        <w:tblW w:w="10350" w:type="dxa"/>
        <w:tblLayout w:type="fixed"/>
        <w:tblLook w:val="04A0" w:firstRow="1" w:lastRow="0" w:firstColumn="1" w:lastColumn="0" w:noHBand="0" w:noVBand="1"/>
      </w:tblPr>
      <w:tblGrid>
        <w:gridCol w:w="2830"/>
        <w:gridCol w:w="7520"/>
      </w:tblGrid>
      <w:tr w:rsidR="00583B6B" w:rsidRPr="00681A1D" w14:paraId="5CAFFA81" w14:textId="77777777" w:rsidTr="00B42B12">
        <w:tc>
          <w:tcPr>
            <w:tcW w:w="2830" w:type="dxa"/>
          </w:tcPr>
          <w:p w14:paraId="2CF60BD9" w14:textId="3B0E78F7" w:rsidR="00583B6B" w:rsidRPr="00220BD6" w:rsidRDefault="005F3958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Event Name</w:t>
            </w:r>
          </w:p>
        </w:tc>
        <w:tc>
          <w:tcPr>
            <w:tcW w:w="7520" w:type="dxa"/>
          </w:tcPr>
          <w:p w14:paraId="76314EFB" w14:textId="256E3599" w:rsidR="00583B6B" w:rsidRPr="00E47E88" w:rsidRDefault="008802F7" w:rsidP="00850E75">
            <w:pPr>
              <w:spacing w:after="0"/>
              <w:rPr>
                <w:b/>
                <w:bCs/>
                <w:sz w:val="24"/>
                <w:szCs w:val="24"/>
              </w:rPr>
            </w:pPr>
            <w:r w:rsidRPr="008802F7">
              <w:rPr>
                <w:b/>
                <w:bCs/>
                <w:sz w:val="24"/>
                <w:szCs w:val="24"/>
              </w:rPr>
              <w:t xml:space="preserve">The Asia Pacific Society of Cardiovascular and Interventional Radiology </w:t>
            </w:r>
            <w:r>
              <w:rPr>
                <w:b/>
                <w:bCs/>
                <w:sz w:val="24"/>
                <w:szCs w:val="24"/>
              </w:rPr>
              <w:t>2025</w:t>
            </w:r>
            <w:r w:rsidRPr="008802F7">
              <w:rPr>
                <w:b/>
                <w:bCs/>
                <w:sz w:val="24"/>
                <w:szCs w:val="24"/>
              </w:rPr>
              <w:t xml:space="preserve"> </w:t>
            </w:r>
            <w:r w:rsidRPr="008802F7">
              <w:rPr>
                <w:b/>
                <w:bCs/>
                <w:sz w:val="24"/>
                <w:szCs w:val="24"/>
              </w:rPr>
              <w:t>(APSCVIR</w:t>
            </w:r>
            <w:r>
              <w:rPr>
                <w:b/>
                <w:bCs/>
                <w:sz w:val="24"/>
                <w:szCs w:val="24"/>
              </w:rPr>
              <w:t xml:space="preserve"> 2025</w:t>
            </w:r>
            <w:r w:rsidRPr="008802F7">
              <w:rPr>
                <w:b/>
                <w:bCs/>
                <w:sz w:val="24"/>
                <w:szCs w:val="24"/>
              </w:rPr>
              <w:t>)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64FC7" w:rsidRPr="00681A1D" w14:paraId="30FA5B3D" w14:textId="77777777" w:rsidTr="00B42B12">
        <w:tc>
          <w:tcPr>
            <w:tcW w:w="2830" w:type="dxa"/>
          </w:tcPr>
          <w:p w14:paraId="790F640E" w14:textId="7B13AFA6" w:rsidR="00B64FC7" w:rsidRPr="00220BD6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220BD6">
              <w:rPr>
                <w:sz w:val="20"/>
                <w:szCs w:val="20"/>
                <w:lang w:val="en-AU"/>
              </w:rPr>
              <w:t>Industry</w:t>
            </w:r>
          </w:p>
        </w:tc>
        <w:tc>
          <w:tcPr>
            <w:tcW w:w="7520" w:type="dxa"/>
          </w:tcPr>
          <w:p w14:paraId="5E7E5E73" w14:textId="756577DB" w:rsidR="00B64FC7" w:rsidRPr="00220BD6" w:rsidRDefault="00B06DF7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Medical - </w:t>
            </w:r>
            <w:r w:rsidRPr="00B06DF7">
              <w:rPr>
                <w:sz w:val="20"/>
                <w:szCs w:val="20"/>
                <w:lang w:val="en-AU"/>
              </w:rPr>
              <w:t>Gastroenterology</w:t>
            </w:r>
          </w:p>
        </w:tc>
      </w:tr>
      <w:tr w:rsidR="00B64FC7" w:rsidRPr="00681A1D" w14:paraId="44AA0B41" w14:textId="77777777" w:rsidTr="00B42B12">
        <w:tc>
          <w:tcPr>
            <w:tcW w:w="2830" w:type="dxa"/>
          </w:tcPr>
          <w:p w14:paraId="0F8AF77F" w14:textId="005AFFEA" w:rsidR="00B64FC7" w:rsidRPr="00220BD6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220BD6">
              <w:rPr>
                <w:sz w:val="20"/>
                <w:szCs w:val="20"/>
                <w:lang w:val="en-AU"/>
              </w:rPr>
              <w:t>Average Attendance</w:t>
            </w:r>
          </w:p>
        </w:tc>
        <w:tc>
          <w:tcPr>
            <w:tcW w:w="7520" w:type="dxa"/>
          </w:tcPr>
          <w:p w14:paraId="61458FC9" w14:textId="570CF72D" w:rsidR="00B64FC7" w:rsidRPr="00220BD6" w:rsidRDefault="008802F7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800 pax</w:t>
            </w:r>
          </w:p>
        </w:tc>
      </w:tr>
      <w:tr w:rsidR="00B64FC7" w:rsidRPr="00681A1D" w14:paraId="09FDFBDC" w14:textId="77777777" w:rsidTr="00B42B12">
        <w:tc>
          <w:tcPr>
            <w:tcW w:w="2830" w:type="dxa"/>
          </w:tcPr>
          <w:p w14:paraId="4A7E9268" w14:textId="71469950" w:rsidR="00B64FC7" w:rsidRPr="00220BD6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220BD6">
              <w:rPr>
                <w:sz w:val="20"/>
                <w:szCs w:val="20"/>
                <w:lang w:val="en-AU"/>
              </w:rPr>
              <w:t>Open Year</w:t>
            </w:r>
          </w:p>
        </w:tc>
        <w:tc>
          <w:tcPr>
            <w:tcW w:w="7520" w:type="dxa"/>
          </w:tcPr>
          <w:p w14:paraId="74C378CB" w14:textId="120E756D" w:rsidR="00B64FC7" w:rsidRPr="00220BD6" w:rsidRDefault="008802F7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199</w:t>
            </w:r>
            <w:r w:rsidR="00E61CA5">
              <w:rPr>
                <w:sz w:val="20"/>
                <w:szCs w:val="20"/>
                <w:lang w:val="en-AU"/>
              </w:rPr>
              <w:t>3</w:t>
            </w:r>
          </w:p>
        </w:tc>
      </w:tr>
      <w:tr w:rsidR="00B64FC7" w:rsidRPr="00681A1D" w14:paraId="2A96BB7D" w14:textId="77777777" w:rsidTr="00B42B12">
        <w:tc>
          <w:tcPr>
            <w:tcW w:w="2830" w:type="dxa"/>
          </w:tcPr>
          <w:p w14:paraId="6FB3E0FD" w14:textId="3C747950" w:rsidR="00B64FC7" w:rsidRPr="00220BD6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220BD6">
              <w:rPr>
                <w:sz w:val="20"/>
                <w:szCs w:val="20"/>
                <w:lang w:val="en-AU"/>
              </w:rPr>
              <w:t>Frequency</w:t>
            </w:r>
          </w:p>
        </w:tc>
        <w:tc>
          <w:tcPr>
            <w:tcW w:w="7520" w:type="dxa"/>
          </w:tcPr>
          <w:p w14:paraId="62CB4158" w14:textId="354747C8" w:rsidR="00B64FC7" w:rsidRPr="00220BD6" w:rsidRDefault="00B06DF7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annually</w:t>
            </w:r>
          </w:p>
        </w:tc>
      </w:tr>
      <w:tr w:rsidR="00B64FC7" w:rsidRPr="00681A1D" w14:paraId="1C53ADAF" w14:textId="77777777" w:rsidTr="00B42B12">
        <w:tc>
          <w:tcPr>
            <w:tcW w:w="2830" w:type="dxa"/>
          </w:tcPr>
          <w:p w14:paraId="73A3812D" w14:textId="5B5ED797" w:rsidR="00B64FC7" w:rsidRPr="00220BD6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850E75">
              <w:rPr>
                <w:sz w:val="20"/>
                <w:szCs w:val="20"/>
                <w:lang w:val="en-AU"/>
              </w:rPr>
              <w:t>Rotation Area &amp; Pattern</w:t>
            </w:r>
          </w:p>
        </w:tc>
        <w:tc>
          <w:tcPr>
            <w:tcW w:w="7520" w:type="dxa"/>
          </w:tcPr>
          <w:p w14:paraId="629F8239" w14:textId="7F1C75A0" w:rsidR="00B64FC7" w:rsidRPr="00220BD6" w:rsidRDefault="00B06DF7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APAC </w:t>
            </w:r>
          </w:p>
        </w:tc>
      </w:tr>
      <w:tr w:rsidR="00B64FC7" w:rsidRPr="00681A1D" w14:paraId="0F47FD4C" w14:textId="77777777" w:rsidTr="00B42B12">
        <w:tc>
          <w:tcPr>
            <w:tcW w:w="2830" w:type="dxa"/>
          </w:tcPr>
          <w:p w14:paraId="513AD868" w14:textId="00E4A6AE" w:rsidR="00B64FC7" w:rsidRPr="00220BD6" w:rsidRDefault="00656B4C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220BD6">
              <w:rPr>
                <w:sz w:val="20"/>
                <w:szCs w:val="20"/>
                <w:lang w:val="en-AU"/>
              </w:rPr>
              <w:t>Duration of Event</w:t>
            </w:r>
          </w:p>
        </w:tc>
        <w:tc>
          <w:tcPr>
            <w:tcW w:w="7520" w:type="dxa"/>
          </w:tcPr>
          <w:p w14:paraId="598CF2B5" w14:textId="7B0D689C" w:rsidR="00B64FC7" w:rsidRPr="00220BD6" w:rsidRDefault="00B06DF7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3 days</w:t>
            </w:r>
          </w:p>
        </w:tc>
      </w:tr>
      <w:tr w:rsidR="00B64FC7" w:rsidRPr="00681A1D" w14:paraId="6DEAE31E" w14:textId="77777777" w:rsidTr="00B42B12">
        <w:tc>
          <w:tcPr>
            <w:tcW w:w="2830" w:type="dxa"/>
          </w:tcPr>
          <w:p w14:paraId="57CD0388" w14:textId="4BE21FFD" w:rsidR="00B64FC7" w:rsidRPr="00220BD6" w:rsidRDefault="00656B4C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220BD6">
              <w:rPr>
                <w:sz w:val="20"/>
                <w:szCs w:val="20"/>
                <w:lang w:val="en-AU"/>
              </w:rPr>
              <w:t>Preferred Month</w:t>
            </w:r>
          </w:p>
        </w:tc>
        <w:tc>
          <w:tcPr>
            <w:tcW w:w="7520" w:type="dxa"/>
          </w:tcPr>
          <w:p w14:paraId="6F0D57B6" w14:textId="21F86760" w:rsidR="00B64FC7" w:rsidRPr="00220BD6" w:rsidRDefault="00B06DF7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March</w:t>
            </w:r>
            <w:r w:rsidR="00E61CA5">
              <w:rPr>
                <w:sz w:val="20"/>
                <w:szCs w:val="20"/>
                <w:lang w:val="en-AU"/>
              </w:rPr>
              <w:t>-Jun</w:t>
            </w:r>
          </w:p>
        </w:tc>
      </w:tr>
      <w:tr w:rsidR="00B64FC7" w:rsidRPr="00681A1D" w14:paraId="6886333E" w14:textId="77777777" w:rsidTr="00B42B12">
        <w:tc>
          <w:tcPr>
            <w:tcW w:w="2830" w:type="dxa"/>
          </w:tcPr>
          <w:p w14:paraId="47D280D4" w14:textId="4F92AB25" w:rsidR="00B64FC7" w:rsidRPr="00220BD6" w:rsidRDefault="00656B4C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220BD6">
              <w:rPr>
                <w:sz w:val="20"/>
                <w:szCs w:val="20"/>
                <w:lang w:val="en-AU"/>
              </w:rPr>
              <w:t>Preferred Venue</w:t>
            </w:r>
          </w:p>
        </w:tc>
        <w:tc>
          <w:tcPr>
            <w:tcW w:w="7520" w:type="dxa"/>
          </w:tcPr>
          <w:p w14:paraId="71A52B97" w14:textId="76F88622" w:rsidR="00B64FC7" w:rsidRPr="00220BD6" w:rsidRDefault="00B06DF7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Hotel with convention facilities or Convention Centre</w:t>
            </w:r>
          </w:p>
        </w:tc>
      </w:tr>
      <w:tr w:rsidR="00B64FC7" w:rsidRPr="00681A1D" w14:paraId="0F3BA160" w14:textId="77777777" w:rsidTr="00B42B12">
        <w:tc>
          <w:tcPr>
            <w:tcW w:w="2830" w:type="dxa"/>
          </w:tcPr>
          <w:p w14:paraId="7F68C73B" w14:textId="382110D0" w:rsidR="00B64FC7" w:rsidRPr="00220BD6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220BD6">
              <w:rPr>
                <w:sz w:val="20"/>
                <w:szCs w:val="20"/>
                <w:lang w:val="en-AU"/>
              </w:rPr>
              <w:t xml:space="preserve">Break </w:t>
            </w:r>
            <w:r w:rsidR="00850E75">
              <w:rPr>
                <w:sz w:val="20"/>
                <w:szCs w:val="20"/>
                <w:lang w:val="en-AU"/>
              </w:rPr>
              <w:t>O</w:t>
            </w:r>
            <w:r w:rsidRPr="00220BD6">
              <w:rPr>
                <w:sz w:val="20"/>
                <w:szCs w:val="20"/>
                <w:lang w:val="en-AU"/>
              </w:rPr>
              <w:t xml:space="preserve">ut </w:t>
            </w:r>
            <w:r w:rsidR="00850E75">
              <w:rPr>
                <w:sz w:val="20"/>
                <w:szCs w:val="20"/>
                <w:lang w:val="en-AU"/>
              </w:rPr>
              <w:t>R</w:t>
            </w:r>
            <w:r w:rsidRPr="00220BD6">
              <w:rPr>
                <w:sz w:val="20"/>
                <w:szCs w:val="20"/>
                <w:lang w:val="en-AU"/>
              </w:rPr>
              <w:t>ooms</w:t>
            </w:r>
          </w:p>
        </w:tc>
        <w:tc>
          <w:tcPr>
            <w:tcW w:w="7520" w:type="dxa"/>
          </w:tcPr>
          <w:p w14:paraId="71B03058" w14:textId="3AA4AE68" w:rsidR="00B64FC7" w:rsidRPr="00220BD6" w:rsidRDefault="006463B2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5-7</w:t>
            </w:r>
          </w:p>
        </w:tc>
      </w:tr>
      <w:tr w:rsidR="00B64FC7" w:rsidRPr="00681A1D" w14:paraId="6EC929BE" w14:textId="77777777" w:rsidTr="00B42B12">
        <w:tc>
          <w:tcPr>
            <w:tcW w:w="2830" w:type="dxa"/>
          </w:tcPr>
          <w:p w14:paraId="7DAA87A9" w14:textId="6D7563E6" w:rsidR="00B64FC7" w:rsidRPr="00220BD6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220BD6">
              <w:rPr>
                <w:sz w:val="20"/>
                <w:szCs w:val="20"/>
                <w:lang w:val="en-AU"/>
              </w:rPr>
              <w:t xml:space="preserve">Size of </w:t>
            </w:r>
            <w:r w:rsidR="00850E75">
              <w:rPr>
                <w:sz w:val="20"/>
                <w:szCs w:val="20"/>
                <w:lang w:val="en-AU"/>
              </w:rPr>
              <w:t>R</w:t>
            </w:r>
            <w:r w:rsidRPr="00220BD6">
              <w:rPr>
                <w:sz w:val="20"/>
                <w:szCs w:val="20"/>
                <w:lang w:val="en-AU"/>
              </w:rPr>
              <w:t>ooms</w:t>
            </w:r>
          </w:p>
        </w:tc>
        <w:tc>
          <w:tcPr>
            <w:tcW w:w="7520" w:type="dxa"/>
          </w:tcPr>
          <w:p w14:paraId="1223498C" w14:textId="39A590D9" w:rsidR="00B64FC7" w:rsidRPr="00220BD6" w:rsidRDefault="006463B2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5</w:t>
            </w:r>
            <w:r w:rsidR="00B06DF7">
              <w:rPr>
                <w:sz w:val="20"/>
                <w:szCs w:val="20"/>
                <w:lang w:val="en-AU"/>
              </w:rPr>
              <w:t xml:space="preserve">0 – </w:t>
            </w:r>
            <w:r>
              <w:rPr>
                <w:sz w:val="20"/>
                <w:szCs w:val="20"/>
                <w:lang w:val="en-AU"/>
              </w:rPr>
              <w:t>8</w:t>
            </w:r>
            <w:r w:rsidR="00B06DF7">
              <w:rPr>
                <w:sz w:val="20"/>
                <w:szCs w:val="20"/>
                <w:lang w:val="en-AU"/>
              </w:rPr>
              <w:t>00 pax</w:t>
            </w:r>
          </w:p>
        </w:tc>
      </w:tr>
      <w:tr w:rsidR="00B64FC7" w:rsidRPr="00681A1D" w14:paraId="61F61211" w14:textId="77777777" w:rsidTr="00B42B12">
        <w:tc>
          <w:tcPr>
            <w:tcW w:w="2830" w:type="dxa"/>
          </w:tcPr>
          <w:p w14:paraId="36534C78" w14:textId="38BB7920" w:rsidR="00B64FC7" w:rsidRPr="00220BD6" w:rsidRDefault="00B42B12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220BD6">
              <w:rPr>
                <w:sz w:val="20"/>
                <w:szCs w:val="20"/>
                <w:lang w:val="en-AU"/>
              </w:rPr>
              <w:t>Info on Last / Upcoming Events</w:t>
            </w:r>
          </w:p>
        </w:tc>
        <w:tc>
          <w:tcPr>
            <w:tcW w:w="7520" w:type="dxa"/>
          </w:tcPr>
          <w:p w14:paraId="34A9678B" w14:textId="05DB4698" w:rsidR="00B64FC7" w:rsidRPr="00220BD6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</w:p>
        </w:tc>
      </w:tr>
      <w:tr w:rsidR="008802F7" w:rsidRPr="00681A1D" w14:paraId="597FC8B1" w14:textId="77777777" w:rsidTr="006E122D">
        <w:tc>
          <w:tcPr>
            <w:tcW w:w="10350" w:type="dxa"/>
            <w:gridSpan w:val="2"/>
          </w:tcPr>
          <w:p w14:paraId="6B01EEC8" w14:textId="2F9CECD9" w:rsidR="008802F7" w:rsidRDefault="008802F7" w:rsidP="008802F7">
            <w:pPr>
              <w:spacing w:after="0"/>
              <w:jc w:val="center"/>
              <w:rPr>
                <w:sz w:val="20"/>
                <w:szCs w:val="20"/>
                <w:lang w:val="en-AU"/>
              </w:rPr>
            </w:pPr>
            <w:r w:rsidRPr="00220BD6">
              <w:rPr>
                <w:sz w:val="20"/>
                <w:szCs w:val="20"/>
                <w:lang w:val="en-AU"/>
              </w:rPr>
              <w:t>Event History</w:t>
            </w:r>
          </w:p>
          <w:p w14:paraId="3EA84C31" w14:textId="323700BF" w:rsidR="008802F7" w:rsidRPr="00220BD6" w:rsidRDefault="008802F7" w:rsidP="008802F7">
            <w:pPr>
              <w:spacing w:after="0"/>
              <w:jc w:val="center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(only if no ICCA record, otherwise, please delete)</w:t>
            </w:r>
          </w:p>
        </w:tc>
      </w:tr>
      <w:tr w:rsidR="008802F7" w:rsidRPr="00681A1D" w14:paraId="65E4B8C7" w14:textId="77777777" w:rsidTr="00E61CA5">
        <w:trPr>
          <w:trHeight w:val="2420"/>
        </w:trPr>
        <w:tc>
          <w:tcPr>
            <w:tcW w:w="10350" w:type="dxa"/>
            <w:gridSpan w:val="2"/>
          </w:tcPr>
          <w:p w14:paraId="20535AD5" w14:textId="77777777" w:rsidR="008802F7" w:rsidRDefault="008802F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8802F7">
              <w:rPr>
                <w:sz w:val="20"/>
                <w:szCs w:val="20"/>
                <w:lang w:val="en-AU"/>
              </w:rPr>
              <w:drawing>
                <wp:inline distT="0" distB="0" distL="0" distR="0" wp14:anchorId="5B4E740C" wp14:editId="6BC6D403">
                  <wp:extent cx="6435090" cy="4572635"/>
                  <wp:effectExtent l="0" t="0" r="3810" b="0"/>
                  <wp:docPr id="1660611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6115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5090" cy="457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E3F71" w14:textId="3CDC4C47" w:rsidR="008802F7" w:rsidRDefault="008802F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8802F7">
              <w:rPr>
                <w:sz w:val="20"/>
                <w:szCs w:val="20"/>
                <w:lang w:val="en-AU"/>
              </w:rPr>
              <w:lastRenderedPageBreak/>
              <w:drawing>
                <wp:inline distT="0" distB="0" distL="0" distR="0" wp14:anchorId="6A671476" wp14:editId="379A0407">
                  <wp:extent cx="6435090" cy="1485900"/>
                  <wp:effectExtent l="0" t="0" r="3810" b="0"/>
                  <wp:docPr id="1092210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210196" name=""/>
                          <pic:cNvPicPr/>
                        </pic:nvPicPr>
                        <pic:blipFill rotWithShape="1">
                          <a:blip r:embed="rId9"/>
                          <a:srcRect b="55369"/>
                          <a:stretch/>
                        </pic:blipFill>
                        <pic:spPr bwMode="auto">
                          <a:xfrm>
                            <a:off x="0" y="0"/>
                            <a:ext cx="6435090" cy="1485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3897" w:rsidRPr="00681A1D" w14:paraId="0B6886EF" w14:textId="77777777" w:rsidTr="00B42B12">
        <w:tc>
          <w:tcPr>
            <w:tcW w:w="2830" w:type="dxa"/>
          </w:tcPr>
          <w:p w14:paraId="763893DB" w14:textId="2DBA637B" w:rsidR="00303897" w:rsidRPr="00220BD6" w:rsidRDefault="0030389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220BD6">
              <w:rPr>
                <w:sz w:val="20"/>
                <w:szCs w:val="20"/>
                <w:lang w:val="en-AU"/>
              </w:rPr>
              <w:lastRenderedPageBreak/>
              <w:t>Delegates Profile</w:t>
            </w:r>
          </w:p>
        </w:tc>
        <w:tc>
          <w:tcPr>
            <w:tcW w:w="7520" w:type="dxa"/>
          </w:tcPr>
          <w:p w14:paraId="738D3649" w14:textId="2576FA43" w:rsidR="00303897" w:rsidRPr="00220BD6" w:rsidRDefault="00796DEA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Doctors &amp; scientists</w:t>
            </w:r>
          </w:p>
        </w:tc>
      </w:tr>
      <w:tr w:rsidR="00303897" w:rsidRPr="00681A1D" w14:paraId="2DBE869D" w14:textId="77777777" w:rsidTr="00DF6F88">
        <w:tc>
          <w:tcPr>
            <w:tcW w:w="10350" w:type="dxa"/>
            <w:gridSpan w:val="2"/>
          </w:tcPr>
          <w:p w14:paraId="3D3ED001" w14:textId="482FE818" w:rsidR="00303897" w:rsidRPr="00681A1D" w:rsidRDefault="00303897" w:rsidP="00850E75">
            <w:pPr>
              <w:spacing w:after="0"/>
              <w:rPr>
                <w:sz w:val="20"/>
                <w:szCs w:val="20"/>
                <w:lang w:val="en-AU"/>
              </w:rPr>
            </w:pPr>
          </w:p>
        </w:tc>
      </w:tr>
      <w:tr w:rsidR="00B64FC7" w:rsidRPr="00681A1D" w14:paraId="688137B2" w14:textId="77777777" w:rsidTr="005A514A">
        <w:tc>
          <w:tcPr>
            <w:tcW w:w="10350" w:type="dxa"/>
            <w:gridSpan w:val="2"/>
          </w:tcPr>
          <w:p w14:paraId="013EFD1F" w14:textId="27FD32B5" w:rsidR="00B64FC7" w:rsidRPr="004B562F" w:rsidRDefault="00B64FC7" w:rsidP="00850E75">
            <w:pPr>
              <w:spacing w:after="0"/>
              <w:rPr>
                <w:b/>
                <w:sz w:val="20"/>
                <w:szCs w:val="20"/>
                <w:lang w:val="en-AU"/>
              </w:rPr>
            </w:pPr>
            <w:r w:rsidRPr="00220BD6">
              <w:rPr>
                <w:b/>
                <w:lang w:val="en-AU"/>
              </w:rPr>
              <w:t>International Organisation &amp; Local Host</w:t>
            </w:r>
            <w:r w:rsidR="005F3958">
              <w:rPr>
                <w:b/>
                <w:lang w:val="en-AU"/>
              </w:rPr>
              <w:t xml:space="preserve"> Information</w:t>
            </w:r>
          </w:p>
        </w:tc>
      </w:tr>
      <w:tr w:rsidR="00B64FC7" w:rsidRPr="00681A1D" w14:paraId="504882AC" w14:textId="77777777" w:rsidTr="00B42B12">
        <w:tc>
          <w:tcPr>
            <w:tcW w:w="2830" w:type="dxa"/>
          </w:tcPr>
          <w:p w14:paraId="315292D3" w14:textId="7000F539" w:rsidR="00B64FC7" w:rsidRPr="00681A1D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681A1D">
              <w:rPr>
                <w:sz w:val="20"/>
                <w:szCs w:val="20"/>
                <w:lang w:val="en-AU"/>
              </w:rPr>
              <w:t>Name of</w:t>
            </w:r>
            <w:r>
              <w:rPr>
                <w:sz w:val="20"/>
                <w:szCs w:val="20"/>
                <w:lang w:val="en-AU"/>
              </w:rPr>
              <w:t xml:space="preserve"> International</w:t>
            </w:r>
            <w:r w:rsidRPr="00681A1D">
              <w:rPr>
                <w:sz w:val="20"/>
                <w:szCs w:val="20"/>
                <w:lang w:val="en-AU"/>
              </w:rPr>
              <w:t xml:space="preserve"> </w:t>
            </w:r>
            <w:r>
              <w:rPr>
                <w:sz w:val="20"/>
                <w:szCs w:val="20"/>
                <w:lang w:val="en-AU"/>
              </w:rPr>
              <w:t>Organisation</w:t>
            </w:r>
          </w:p>
        </w:tc>
        <w:tc>
          <w:tcPr>
            <w:tcW w:w="7520" w:type="dxa"/>
          </w:tcPr>
          <w:p w14:paraId="18F02858" w14:textId="70FE69C7" w:rsidR="00B64FC7" w:rsidRPr="00CB406D" w:rsidRDefault="00E61CA5" w:rsidP="00850E75">
            <w:pPr>
              <w:spacing w:after="0"/>
              <w:contextualSpacing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E61CA5">
              <w:rPr>
                <w:rFonts w:asciiTheme="minorHAnsi" w:hAnsiTheme="minorHAnsi" w:cstheme="minorHAnsi"/>
                <w:sz w:val="20"/>
                <w:szCs w:val="20"/>
              </w:rPr>
              <w:t xml:space="preserve">Asia Pacific Society of Cardiovascular and Interventional Radiology </w:t>
            </w:r>
          </w:p>
        </w:tc>
      </w:tr>
      <w:tr w:rsidR="00B64FC7" w:rsidRPr="00407ED3" w14:paraId="60E783AF" w14:textId="77777777" w:rsidTr="00B42B12">
        <w:tc>
          <w:tcPr>
            <w:tcW w:w="2830" w:type="dxa"/>
          </w:tcPr>
          <w:p w14:paraId="08C9DE00" w14:textId="77777777" w:rsidR="00B64FC7" w:rsidRPr="007E3CD5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7E3CD5">
              <w:rPr>
                <w:sz w:val="20"/>
                <w:szCs w:val="20"/>
                <w:lang w:val="en-AU"/>
              </w:rPr>
              <w:t>Website</w:t>
            </w:r>
          </w:p>
        </w:tc>
        <w:tc>
          <w:tcPr>
            <w:tcW w:w="7520" w:type="dxa"/>
          </w:tcPr>
          <w:p w14:paraId="43564D7D" w14:textId="122E5672" w:rsidR="00B64FC7" w:rsidRPr="007E3CD5" w:rsidRDefault="009D56E7" w:rsidP="00850E75">
            <w:pPr>
              <w:spacing w:after="0"/>
              <w:rPr>
                <w:rFonts w:asciiTheme="minorHAnsi" w:hAnsiTheme="minorHAnsi" w:cstheme="minorHAnsi"/>
                <w:sz w:val="20"/>
                <w:szCs w:val="20"/>
                <w:lang w:val="en-AU"/>
              </w:rPr>
            </w:pPr>
            <w:r w:rsidRPr="009D56E7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>https://www.apscvir.com/</w:t>
            </w:r>
          </w:p>
        </w:tc>
      </w:tr>
      <w:tr w:rsidR="00B64FC7" w:rsidRPr="0063493E" w14:paraId="084AC731" w14:textId="77777777" w:rsidTr="00B42B12">
        <w:tc>
          <w:tcPr>
            <w:tcW w:w="2830" w:type="dxa"/>
          </w:tcPr>
          <w:p w14:paraId="2CB3B129" w14:textId="272D5B31" w:rsidR="00B64FC7" w:rsidRPr="0063493E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Organisation</w:t>
            </w:r>
            <w:r w:rsidRPr="0063493E">
              <w:rPr>
                <w:sz w:val="20"/>
                <w:szCs w:val="20"/>
                <w:lang w:val="en-AU"/>
              </w:rPr>
              <w:t xml:space="preserve"> Profile</w:t>
            </w:r>
          </w:p>
        </w:tc>
        <w:tc>
          <w:tcPr>
            <w:tcW w:w="7520" w:type="dxa"/>
          </w:tcPr>
          <w:p w14:paraId="68D6821F" w14:textId="510BFCA8" w:rsidR="00B64FC7" w:rsidRPr="00B06DF7" w:rsidRDefault="009D56E7" w:rsidP="00B06DF7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One of the most active </w:t>
            </w: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Medical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organization in Vietnam</w:t>
            </w:r>
          </w:p>
        </w:tc>
      </w:tr>
      <w:tr w:rsidR="00B64FC7" w:rsidRPr="00407ED3" w14:paraId="10E3FD4F" w14:textId="77777777" w:rsidTr="00B42B12">
        <w:tc>
          <w:tcPr>
            <w:tcW w:w="2830" w:type="dxa"/>
          </w:tcPr>
          <w:p w14:paraId="37C853CE" w14:textId="08CD2B3D" w:rsidR="00B64FC7" w:rsidRPr="00407ED3" w:rsidRDefault="009230CF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Name of Local Host / Member</w:t>
            </w:r>
          </w:p>
        </w:tc>
        <w:tc>
          <w:tcPr>
            <w:tcW w:w="7520" w:type="dxa"/>
            <w:tcBorders>
              <w:bottom w:val="single" w:sz="4" w:space="0" w:color="auto"/>
            </w:tcBorders>
          </w:tcPr>
          <w:p w14:paraId="5D91666C" w14:textId="69FF879F" w:rsidR="00B64FC7" w:rsidRDefault="009D56E7" w:rsidP="00B06DF7">
            <w:pPr>
              <w:spacing w:after="0"/>
              <w:contextualSpacing/>
              <w:jc w:val="both"/>
              <w:rPr>
                <w:rFonts w:asciiTheme="minorHAnsi" w:hAnsiTheme="minorHAnsi"/>
                <w:color w:val="000000"/>
                <w:sz w:val="20"/>
                <w:szCs w:val="20"/>
                <w:lang w:val="en-MY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  <w:lang w:val="en-MY"/>
              </w:rPr>
              <w:t xml:space="preserve">Professor VU DANG LUU </w:t>
            </w:r>
          </w:p>
          <w:p w14:paraId="3E4C519E" w14:textId="5415C4BE" w:rsidR="009D56E7" w:rsidRPr="00DC0D3E" w:rsidRDefault="009D56E7" w:rsidP="00B06DF7">
            <w:pPr>
              <w:spacing w:after="0"/>
              <w:contextualSpacing/>
              <w:jc w:val="both"/>
              <w:rPr>
                <w:rFonts w:asciiTheme="minorHAnsi" w:hAnsiTheme="minorHAnsi"/>
                <w:color w:val="000000"/>
                <w:sz w:val="20"/>
                <w:szCs w:val="20"/>
                <w:lang w:val="en-MY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  <w:lang w:val="en-MY"/>
              </w:rPr>
              <w:t xml:space="preserve">VP &amp; General Secretary of VSRNM </w:t>
            </w:r>
          </w:p>
        </w:tc>
      </w:tr>
      <w:tr w:rsidR="00B64FC7" w:rsidRPr="00407ED3" w14:paraId="78116D8E" w14:textId="77777777" w:rsidTr="00B42B12">
        <w:tc>
          <w:tcPr>
            <w:tcW w:w="2830" w:type="dxa"/>
          </w:tcPr>
          <w:p w14:paraId="722EA4D0" w14:textId="7DF00F2D" w:rsidR="00B64FC7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7E3CD5">
              <w:rPr>
                <w:sz w:val="20"/>
                <w:szCs w:val="20"/>
                <w:lang w:val="en-AU"/>
              </w:rPr>
              <w:t>Website</w:t>
            </w:r>
          </w:p>
        </w:tc>
        <w:tc>
          <w:tcPr>
            <w:tcW w:w="7520" w:type="dxa"/>
            <w:tcBorders>
              <w:bottom w:val="single" w:sz="4" w:space="0" w:color="auto"/>
            </w:tcBorders>
          </w:tcPr>
          <w:p w14:paraId="0275B0EF" w14:textId="095623A5" w:rsidR="00B64FC7" w:rsidRPr="00DC0D3E" w:rsidRDefault="00E47E88" w:rsidP="00850E75">
            <w:pPr>
              <w:spacing w:after="0"/>
              <w:contextualSpacing/>
              <w:jc w:val="both"/>
              <w:rPr>
                <w:rFonts w:asciiTheme="minorHAnsi" w:hAnsiTheme="minorHAnsi"/>
                <w:color w:val="000000"/>
                <w:sz w:val="20"/>
                <w:szCs w:val="20"/>
                <w:lang w:val="en-MY"/>
              </w:rPr>
            </w:pPr>
            <w:r w:rsidRPr="00E47E88">
              <w:rPr>
                <w:rFonts w:asciiTheme="minorHAnsi" w:hAnsiTheme="minorHAnsi"/>
                <w:color w:val="000000"/>
                <w:sz w:val="20"/>
                <w:szCs w:val="20"/>
                <w:lang w:val="en-MY"/>
              </w:rPr>
              <w:t>vnage.vn</w:t>
            </w:r>
            <w:r>
              <w:rPr>
                <w:rFonts w:asciiTheme="minorHAnsi" w:hAnsiTheme="minorHAnsi"/>
                <w:color w:val="000000"/>
                <w:sz w:val="20"/>
                <w:szCs w:val="20"/>
                <w:lang w:val="en-MY"/>
              </w:rPr>
              <w:t xml:space="preserve"> </w:t>
            </w:r>
          </w:p>
        </w:tc>
      </w:tr>
      <w:tr w:rsidR="00B64FC7" w:rsidRPr="00407ED3" w14:paraId="742032CC" w14:textId="77777777" w:rsidTr="00B42B12">
        <w:tc>
          <w:tcPr>
            <w:tcW w:w="2830" w:type="dxa"/>
          </w:tcPr>
          <w:p w14:paraId="2378CF06" w14:textId="7D831AC5" w:rsidR="00B64FC7" w:rsidRDefault="00B64FC7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Organisation</w:t>
            </w:r>
            <w:r w:rsidRPr="0063493E">
              <w:rPr>
                <w:sz w:val="20"/>
                <w:szCs w:val="20"/>
                <w:lang w:val="en-AU"/>
              </w:rPr>
              <w:t xml:space="preserve"> Profile</w:t>
            </w:r>
          </w:p>
        </w:tc>
        <w:tc>
          <w:tcPr>
            <w:tcW w:w="7520" w:type="dxa"/>
            <w:tcBorders>
              <w:bottom w:val="single" w:sz="4" w:space="0" w:color="auto"/>
            </w:tcBorders>
          </w:tcPr>
          <w:p w14:paraId="6CAAEBAD" w14:textId="7433D09B" w:rsidR="00B64FC7" w:rsidRPr="00B06DF7" w:rsidRDefault="009D56E7" w:rsidP="00850E75">
            <w:pPr>
              <w:spacing w:after="0"/>
              <w:contextualSpacing/>
              <w:jc w:val="both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VIETNAM ASSOCIATION OF RADIOLOGY AND NUCLEAR MEDICINE</w:t>
            </w:r>
          </w:p>
        </w:tc>
      </w:tr>
      <w:tr w:rsidR="009230CF" w:rsidRPr="00407ED3" w14:paraId="79E703B8" w14:textId="77777777" w:rsidTr="00B42B12">
        <w:tc>
          <w:tcPr>
            <w:tcW w:w="2830" w:type="dxa"/>
          </w:tcPr>
          <w:p w14:paraId="0AD3FAFB" w14:textId="1185F84A" w:rsidR="009230CF" w:rsidRDefault="009230CF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Local Strengths &amp; Weaknesses</w:t>
            </w:r>
          </w:p>
        </w:tc>
        <w:tc>
          <w:tcPr>
            <w:tcW w:w="7520" w:type="dxa"/>
            <w:tcBorders>
              <w:bottom w:val="single" w:sz="4" w:space="0" w:color="auto"/>
            </w:tcBorders>
          </w:tcPr>
          <w:p w14:paraId="4CFC8C39" w14:textId="77777777" w:rsidR="009230CF" w:rsidRDefault="00F51982" w:rsidP="00850E75">
            <w:pPr>
              <w:spacing w:after="0"/>
              <w:contextualSpacing/>
              <w:jc w:val="both"/>
              <w:rPr>
                <w:rFonts w:asciiTheme="minorHAnsi" w:hAnsiTheme="minorHAnsi"/>
                <w:color w:val="000000"/>
                <w:sz w:val="20"/>
                <w:szCs w:val="20"/>
                <w:lang w:val="en-MY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  <w:lang w:val="en-MY"/>
              </w:rPr>
              <w:t>For Vietnam, local host play a key role in selection of destination &amp; venues since the country has not yet been exposed to large international conferences.</w:t>
            </w:r>
          </w:p>
          <w:p w14:paraId="01501FF7" w14:textId="789FF299" w:rsidR="00F51982" w:rsidRPr="00DC0D3E" w:rsidRDefault="009D56E7" w:rsidP="00850E75">
            <w:pPr>
              <w:spacing w:after="0"/>
              <w:contextualSpacing/>
              <w:jc w:val="both"/>
              <w:rPr>
                <w:rFonts w:asciiTheme="minorHAnsi" w:hAnsiTheme="minorHAnsi"/>
                <w:color w:val="000000"/>
                <w:sz w:val="20"/>
                <w:szCs w:val="20"/>
                <w:lang w:val="en-MY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One of the most active </w:t>
            </w: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Medical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organization in Vietnam</w:t>
            </w:r>
          </w:p>
        </w:tc>
      </w:tr>
      <w:tr w:rsidR="00303897" w:rsidRPr="00407ED3" w14:paraId="6FC3EDA1" w14:textId="77777777" w:rsidTr="003A4F3A">
        <w:tc>
          <w:tcPr>
            <w:tcW w:w="10350" w:type="dxa"/>
            <w:gridSpan w:val="2"/>
          </w:tcPr>
          <w:p w14:paraId="7BAE7B7A" w14:textId="77777777" w:rsidR="00303897" w:rsidRPr="00DC0D3E" w:rsidRDefault="00303897" w:rsidP="00850E75">
            <w:pPr>
              <w:spacing w:after="0"/>
              <w:contextualSpacing/>
              <w:jc w:val="both"/>
              <w:rPr>
                <w:rFonts w:asciiTheme="minorHAnsi" w:hAnsiTheme="minorHAnsi"/>
                <w:color w:val="000000"/>
                <w:sz w:val="20"/>
                <w:szCs w:val="20"/>
                <w:lang w:val="en-MY"/>
              </w:rPr>
            </w:pPr>
          </w:p>
        </w:tc>
      </w:tr>
      <w:tr w:rsidR="00B64FC7" w:rsidRPr="00407ED3" w14:paraId="2791CD06" w14:textId="77777777" w:rsidTr="00974611">
        <w:tc>
          <w:tcPr>
            <w:tcW w:w="10350" w:type="dxa"/>
            <w:gridSpan w:val="2"/>
          </w:tcPr>
          <w:p w14:paraId="6FFF133C" w14:textId="67E4A924" w:rsidR="00B64FC7" w:rsidRPr="00A41F38" w:rsidRDefault="00B64FC7" w:rsidP="00850E75">
            <w:pPr>
              <w:spacing w:after="0"/>
              <w:contextualSpacing/>
              <w:jc w:val="both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  <w:lang w:val="en-MY"/>
              </w:rPr>
            </w:pPr>
            <w:r w:rsidRPr="00220BD6">
              <w:rPr>
                <w:rFonts w:asciiTheme="minorHAnsi" w:hAnsiTheme="minorHAnsi"/>
                <w:b/>
                <w:bCs/>
                <w:color w:val="000000"/>
                <w:lang w:val="en-MY"/>
              </w:rPr>
              <w:t xml:space="preserve">Bidding </w:t>
            </w:r>
            <w:r w:rsidR="00656B4C">
              <w:rPr>
                <w:rFonts w:asciiTheme="minorHAnsi" w:hAnsiTheme="minorHAnsi"/>
                <w:b/>
                <w:bCs/>
                <w:color w:val="000000"/>
                <w:lang w:val="en-MY"/>
              </w:rPr>
              <w:t>Information</w:t>
            </w:r>
          </w:p>
        </w:tc>
      </w:tr>
      <w:tr w:rsidR="00220BD6" w:rsidRPr="0021083C" w14:paraId="5766922D" w14:textId="77777777" w:rsidTr="00F51982">
        <w:trPr>
          <w:trHeight w:val="141"/>
        </w:trPr>
        <w:tc>
          <w:tcPr>
            <w:tcW w:w="2830" w:type="dxa"/>
            <w:tcBorders>
              <w:bottom w:val="single" w:sz="4" w:space="0" w:color="auto"/>
              <w:right w:val="single" w:sz="4" w:space="0" w:color="auto"/>
            </w:tcBorders>
          </w:tcPr>
          <w:p w14:paraId="63A9ED0D" w14:textId="3FCEE081" w:rsidR="00220BD6" w:rsidRPr="00407ED3" w:rsidRDefault="00220BD6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Decision Maker</w:t>
            </w:r>
          </w:p>
        </w:tc>
        <w:tc>
          <w:tcPr>
            <w:tcW w:w="7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B481" w14:textId="046DA813" w:rsidR="00220BD6" w:rsidRPr="00FB49FE" w:rsidRDefault="00B06DF7" w:rsidP="00850E75">
            <w:pPr>
              <w:autoSpaceDE w:val="0"/>
              <w:autoSpaceDN w:val="0"/>
              <w:adjustRightInd w:val="0"/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Local host</w:t>
            </w:r>
          </w:p>
        </w:tc>
      </w:tr>
      <w:tr w:rsidR="00220BD6" w:rsidRPr="00407ED3" w14:paraId="4A6E8295" w14:textId="6BC79129" w:rsidTr="00F5198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B940" w14:textId="683171CB" w:rsidR="00220BD6" w:rsidRPr="00407ED3" w:rsidRDefault="00220BD6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Decision Making Process</w:t>
            </w:r>
          </w:p>
        </w:tc>
        <w:tc>
          <w:tcPr>
            <w:tcW w:w="7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00EA3" w14:textId="77777777" w:rsidR="00220BD6" w:rsidRDefault="00B06DF7" w:rsidP="00850E7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 host work with DMC</w:t>
            </w:r>
          </w:p>
          <w:p w14:paraId="2428308D" w14:textId="77777777" w:rsidR="00B06DF7" w:rsidRDefault="00B06DF7" w:rsidP="00850E7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DMC sorting venues &amp; have site inspection</w:t>
            </w:r>
          </w:p>
          <w:p w14:paraId="6218D564" w14:textId="72F5DA22" w:rsidR="00B06DF7" w:rsidRPr="00A82099" w:rsidRDefault="00B06DF7" w:rsidP="00850E7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 destination &amp; venues</w:t>
            </w:r>
          </w:p>
        </w:tc>
      </w:tr>
      <w:tr w:rsidR="00220BD6" w:rsidRPr="00407ED3" w14:paraId="3F4A3D9B" w14:textId="77777777" w:rsidTr="009D56E7">
        <w:trPr>
          <w:trHeight w:val="215"/>
        </w:trPr>
        <w:tc>
          <w:tcPr>
            <w:tcW w:w="2830" w:type="dxa"/>
          </w:tcPr>
          <w:p w14:paraId="74B555DD" w14:textId="11B4A980" w:rsidR="00220BD6" w:rsidRPr="009D56E7" w:rsidRDefault="00220BD6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9D56E7">
              <w:rPr>
                <w:sz w:val="20"/>
                <w:szCs w:val="20"/>
                <w:lang w:val="en-AU"/>
              </w:rPr>
              <w:t>Key Bid Criteria</w:t>
            </w:r>
          </w:p>
        </w:tc>
        <w:tc>
          <w:tcPr>
            <w:tcW w:w="7520" w:type="dxa"/>
            <w:tcBorders>
              <w:top w:val="single" w:sz="4" w:space="0" w:color="auto"/>
            </w:tcBorders>
          </w:tcPr>
          <w:p w14:paraId="102200EB" w14:textId="77777777" w:rsidR="00220BD6" w:rsidRPr="009D56E7" w:rsidRDefault="009D56E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9D56E7">
              <w:rPr>
                <w:sz w:val="20"/>
                <w:szCs w:val="20"/>
                <w:lang w:val="en-AU"/>
              </w:rPr>
              <w:t>Venu capacity &amp; breakout rooms</w:t>
            </w:r>
          </w:p>
          <w:p w14:paraId="6BABF7B1" w14:textId="5A509254" w:rsidR="009D56E7" w:rsidRPr="009D56E7" w:rsidRDefault="009D56E7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9D56E7">
              <w:rPr>
                <w:sz w:val="20"/>
                <w:szCs w:val="20"/>
                <w:lang w:val="en-AU"/>
              </w:rPr>
              <w:t>Connectivity</w:t>
            </w:r>
          </w:p>
        </w:tc>
      </w:tr>
      <w:tr w:rsidR="00220BD6" w:rsidRPr="00407ED3" w14:paraId="66881AF1" w14:textId="77777777" w:rsidTr="00B42B12">
        <w:tc>
          <w:tcPr>
            <w:tcW w:w="2830" w:type="dxa"/>
          </w:tcPr>
          <w:p w14:paraId="6BD5F548" w14:textId="368A6C6A" w:rsidR="00220BD6" w:rsidRDefault="00220BD6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Competitors</w:t>
            </w:r>
          </w:p>
        </w:tc>
        <w:tc>
          <w:tcPr>
            <w:tcW w:w="7520" w:type="dxa"/>
            <w:tcBorders>
              <w:top w:val="single" w:sz="4" w:space="0" w:color="auto"/>
            </w:tcBorders>
          </w:tcPr>
          <w:p w14:paraId="0A2FCAEA" w14:textId="600A91A8" w:rsidR="00220BD6" w:rsidRDefault="00220BD6" w:rsidP="00850E75">
            <w:pPr>
              <w:spacing w:after="0"/>
              <w:rPr>
                <w:sz w:val="20"/>
                <w:szCs w:val="20"/>
                <w:lang w:val="en-AU"/>
              </w:rPr>
            </w:pPr>
          </w:p>
        </w:tc>
      </w:tr>
      <w:tr w:rsidR="00220BD6" w:rsidRPr="00407ED3" w14:paraId="4FD924BD" w14:textId="77777777" w:rsidTr="00B42B12">
        <w:tc>
          <w:tcPr>
            <w:tcW w:w="2830" w:type="dxa"/>
          </w:tcPr>
          <w:p w14:paraId="0056B3D0" w14:textId="30A6C23F" w:rsidR="00220BD6" w:rsidRPr="007545C4" w:rsidRDefault="00220BD6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Competitive Analysis</w:t>
            </w:r>
          </w:p>
        </w:tc>
        <w:tc>
          <w:tcPr>
            <w:tcW w:w="7520" w:type="dxa"/>
            <w:tcBorders>
              <w:top w:val="single" w:sz="4" w:space="0" w:color="auto"/>
            </w:tcBorders>
          </w:tcPr>
          <w:p w14:paraId="193CE2E5" w14:textId="450AD012" w:rsidR="00220BD6" w:rsidRPr="00B562BF" w:rsidRDefault="00220BD6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Previous &amp; </w:t>
            </w:r>
            <w:r w:rsidR="00656B4C">
              <w:rPr>
                <w:sz w:val="20"/>
                <w:szCs w:val="20"/>
                <w:lang w:val="en-AU"/>
              </w:rPr>
              <w:t>current bid</w:t>
            </w:r>
          </w:p>
        </w:tc>
      </w:tr>
      <w:tr w:rsidR="00220BD6" w:rsidRPr="00407ED3" w14:paraId="69E096D5" w14:textId="77777777" w:rsidTr="00B42B12">
        <w:tc>
          <w:tcPr>
            <w:tcW w:w="2830" w:type="dxa"/>
          </w:tcPr>
          <w:p w14:paraId="0C9476E2" w14:textId="58BD3F2E" w:rsidR="00220BD6" w:rsidRPr="007545C4" w:rsidRDefault="00220BD6" w:rsidP="00850E75">
            <w:pPr>
              <w:spacing w:after="0"/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Host</w:t>
            </w:r>
            <w:r w:rsidR="00656B4C">
              <w:rPr>
                <w:sz w:val="20"/>
                <w:szCs w:val="20"/>
                <w:lang w:val="en-AU"/>
              </w:rPr>
              <w:t xml:space="preserve"> Responsibility</w:t>
            </w:r>
          </w:p>
        </w:tc>
        <w:tc>
          <w:tcPr>
            <w:tcW w:w="7520" w:type="dxa"/>
            <w:tcBorders>
              <w:top w:val="single" w:sz="4" w:space="0" w:color="auto"/>
            </w:tcBorders>
          </w:tcPr>
          <w:p w14:paraId="36A16D08" w14:textId="3552CC45" w:rsidR="00220BD6" w:rsidRPr="00B562BF" w:rsidRDefault="00F51982" w:rsidP="00850E75">
            <w:pPr>
              <w:spacing w:after="0"/>
              <w:rPr>
                <w:sz w:val="20"/>
                <w:szCs w:val="20"/>
                <w:lang w:val="en-AU"/>
              </w:rPr>
            </w:pPr>
            <w:r w:rsidRPr="00F51982">
              <w:rPr>
                <w:sz w:val="20"/>
                <w:szCs w:val="20"/>
                <w:lang w:val="en-AU"/>
              </w:rPr>
              <w:t>Organising Committee</w:t>
            </w:r>
            <w:r>
              <w:rPr>
                <w:sz w:val="20"/>
                <w:szCs w:val="20"/>
                <w:lang w:val="en-AU"/>
              </w:rPr>
              <w:t>, responsible for selection of destination, venue and event plan</w:t>
            </w:r>
          </w:p>
        </w:tc>
      </w:tr>
      <w:tr w:rsidR="00220BD6" w:rsidRPr="00407ED3" w14:paraId="543F442D" w14:textId="77777777" w:rsidTr="001729FF">
        <w:trPr>
          <w:trHeight w:val="70"/>
        </w:trPr>
        <w:tc>
          <w:tcPr>
            <w:tcW w:w="10350" w:type="dxa"/>
            <w:gridSpan w:val="2"/>
          </w:tcPr>
          <w:p w14:paraId="788CFFD3" w14:textId="77777777" w:rsidR="00220BD6" w:rsidRPr="00087292" w:rsidRDefault="00220BD6" w:rsidP="00850E75">
            <w:pPr>
              <w:spacing w:after="0"/>
              <w:rPr>
                <w:sz w:val="20"/>
                <w:szCs w:val="20"/>
                <w:lang w:val="en-AU"/>
              </w:rPr>
            </w:pPr>
          </w:p>
        </w:tc>
      </w:tr>
      <w:tr w:rsidR="00220BD6" w:rsidRPr="00407ED3" w14:paraId="13B5BE92" w14:textId="77777777" w:rsidTr="007E1F36">
        <w:trPr>
          <w:trHeight w:val="70"/>
        </w:trPr>
        <w:tc>
          <w:tcPr>
            <w:tcW w:w="10350" w:type="dxa"/>
            <w:gridSpan w:val="2"/>
          </w:tcPr>
          <w:p w14:paraId="5CED3922" w14:textId="4FE2E843" w:rsidR="00220BD6" w:rsidRPr="00303897" w:rsidRDefault="00220BD6" w:rsidP="00850E75">
            <w:pPr>
              <w:spacing w:after="0"/>
              <w:rPr>
                <w:b/>
                <w:bCs/>
                <w:sz w:val="20"/>
                <w:szCs w:val="20"/>
                <w:lang w:val="en-AU"/>
              </w:rPr>
            </w:pPr>
            <w:r w:rsidRPr="00220BD6">
              <w:rPr>
                <w:b/>
                <w:bCs/>
                <w:lang w:val="en-AU"/>
              </w:rPr>
              <w:t xml:space="preserve">Other Information </w:t>
            </w:r>
          </w:p>
        </w:tc>
      </w:tr>
    </w:tbl>
    <w:p w14:paraId="2B8425BA" w14:textId="45E2103F" w:rsidR="00C300F8" w:rsidRDefault="009D56E7" w:rsidP="00A236BC">
      <w:pPr>
        <w:pStyle w:val="NoSpacing"/>
        <w:rPr>
          <w:sz w:val="20"/>
        </w:rPr>
      </w:pPr>
      <w:r w:rsidRPr="009D56E7">
        <w:rPr>
          <w:sz w:val="20"/>
        </w:rPr>
        <w:lastRenderedPageBreak/>
        <w:drawing>
          <wp:inline distT="0" distB="0" distL="0" distR="0" wp14:anchorId="0C961F3A" wp14:editId="414487C5">
            <wp:extent cx="5943600" cy="4060190"/>
            <wp:effectExtent l="0" t="0" r="0" b="0"/>
            <wp:docPr id="176111844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1844" name="Picture 1" descr="A screenshot of a cell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798C" w14:textId="3FD9510C" w:rsidR="009D56E7" w:rsidRDefault="009D56E7" w:rsidP="00A236BC">
      <w:pPr>
        <w:pStyle w:val="NoSpacing"/>
        <w:rPr>
          <w:sz w:val="20"/>
        </w:rPr>
      </w:pPr>
      <w:r w:rsidRPr="009D56E7">
        <w:rPr>
          <w:sz w:val="20"/>
        </w:rPr>
        <w:drawing>
          <wp:inline distT="0" distB="0" distL="0" distR="0" wp14:anchorId="0F070AE2" wp14:editId="229D0715">
            <wp:extent cx="5943600" cy="2870835"/>
            <wp:effectExtent l="0" t="0" r="0" b="5715"/>
            <wp:docPr id="613332845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32845" name="Picture 1" descr="A screenshot of a cell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8659" w14:textId="77777777" w:rsidR="006463B2" w:rsidRDefault="006463B2" w:rsidP="00A236BC">
      <w:pPr>
        <w:pStyle w:val="NoSpacing"/>
        <w:rPr>
          <w:sz w:val="20"/>
        </w:rPr>
      </w:pPr>
    </w:p>
    <w:p w14:paraId="6436F7DC" w14:textId="0AE52811" w:rsidR="006463B2" w:rsidRDefault="006463B2" w:rsidP="00A236BC">
      <w:pPr>
        <w:pStyle w:val="NoSpacing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76285186" wp14:editId="1FB2B15F">
            <wp:extent cx="5943600" cy="4435475"/>
            <wp:effectExtent l="0" t="0" r="0" b="3175"/>
            <wp:docPr id="1497265311" name="Picture 1" descr="layou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yout-0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D22F" w14:textId="1E925883" w:rsidR="00B7333C" w:rsidRDefault="00B7333C" w:rsidP="00A236BC">
      <w:pPr>
        <w:pStyle w:val="NoSpacing"/>
        <w:rPr>
          <w:sz w:val="20"/>
        </w:rPr>
      </w:pPr>
      <w:r>
        <w:rPr>
          <w:sz w:val="20"/>
        </w:rPr>
        <w:lastRenderedPageBreak/>
        <w:t xml:space="preserve"> </w:t>
      </w:r>
      <w:r w:rsidR="00E47E88">
        <w:rPr>
          <w:noProof/>
        </w:rPr>
        <w:drawing>
          <wp:inline distT="0" distB="0" distL="0" distR="0" wp14:anchorId="6F5A5AED" wp14:editId="213ED546">
            <wp:extent cx="5943600" cy="8404860"/>
            <wp:effectExtent l="0" t="0" r="0" b="0"/>
            <wp:docPr id="1793070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029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37C3" w14:textId="5A32CD85" w:rsidR="00E47E88" w:rsidRDefault="00E47E88" w:rsidP="00A236BC">
      <w:pPr>
        <w:pStyle w:val="NoSpacing"/>
        <w:rPr>
          <w:sz w:val="20"/>
        </w:rPr>
      </w:pPr>
      <w:r w:rsidRPr="00E47E88">
        <w:rPr>
          <w:noProof/>
          <w:sz w:val="20"/>
        </w:rPr>
        <w:lastRenderedPageBreak/>
        <w:drawing>
          <wp:inline distT="0" distB="0" distL="0" distR="0" wp14:anchorId="6A034E91" wp14:editId="76EC4F28">
            <wp:extent cx="5943600" cy="3577590"/>
            <wp:effectExtent l="0" t="0" r="0" b="3810"/>
            <wp:docPr id="1118745526" name="Picture 1" descr="A table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45526" name="Picture 1" descr="A table with text and number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14A5" w14:textId="2AC35BE9" w:rsidR="00796DEA" w:rsidRPr="0035460A" w:rsidRDefault="00796DEA" w:rsidP="00A236BC">
      <w:pPr>
        <w:pStyle w:val="NoSpacing"/>
        <w:rPr>
          <w:sz w:val="20"/>
        </w:rPr>
      </w:pPr>
      <w:r w:rsidRPr="00796DEA">
        <w:rPr>
          <w:noProof/>
          <w:sz w:val="20"/>
        </w:rPr>
        <w:lastRenderedPageBreak/>
        <w:drawing>
          <wp:inline distT="0" distB="0" distL="0" distR="0" wp14:anchorId="23A9BFEE" wp14:editId="1D9547B4">
            <wp:extent cx="5943600" cy="5984240"/>
            <wp:effectExtent l="0" t="0" r="0" b="0"/>
            <wp:docPr id="90862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26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DEA" w:rsidRPr="0035460A" w:rsidSect="000331B7">
      <w:headerReference w:type="default" r:id="rId16"/>
      <w:footerReference w:type="default" r:id="rId17"/>
      <w:pgSz w:w="12240" w:h="15840"/>
      <w:pgMar w:top="1134" w:right="1440" w:bottom="567" w:left="1440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21262E" w14:textId="77777777" w:rsidR="00A94167" w:rsidRDefault="00A94167" w:rsidP="008D04F6">
      <w:pPr>
        <w:spacing w:after="0" w:line="240" w:lineRule="auto"/>
      </w:pPr>
      <w:r>
        <w:separator/>
      </w:r>
    </w:p>
  </w:endnote>
  <w:endnote w:type="continuationSeparator" w:id="0">
    <w:p w14:paraId="5A214B37" w14:textId="77777777" w:rsidR="00A94167" w:rsidRDefault="00A94167" w:rsidP="008D0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D5A90A" w14:textId="3FFBC54B" w:rsidR="0035460A" w:rsidRDefault="00B61EFD" w:rsidP="00656B4C">
    <w:pPr>
      <w:pStyle w:val="Footer"/>
      <w:jc w:val="right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B562BF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C2F126" w14:textId="77777777" w:rsidR="00A94167" w:rsidRDefault="00A94167" w:rsidP="008D04F6">
      <w:pPr>
        <w:spacing w:after="0" w:line="240" w:lineRule="auto"/>
      </w:pPr>
      <w:r>
        <w:separator/>
      </w:r>
    </w:p>
  </w:footnote>
  <w:footnote w:type="continuationSeparator" w:id="0">
    <w:p w14:paraId="4691004F" w14:textId="77777777" w:rsidR="00A94167" w:rsidRDefault="00A94167" w:rsidP="008D04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F9D630" w14:textId="681A581E" w:rsidR="00D97FEF" w:rsidRDefault="00D97FEF">
    <w:pPr>
      <w:pStyle w:val="Header"/>
    </w:pPr>
    <w:r w:rsidRPr="00220BD6">
      <w:rPr>
        <w:b/>
        <w:noProof/>
        <w:sz w:val="24"/>
        <w:szCs w:val="24"/>
      </w:rPr>
      <w:t>Event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77174"/>
    <w:multiLevelType w:val="multilevel"/>
    <w:tmpl w:val="5DF6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76211"/>
    <w:multiLevelType w:val="hybridMultilevel"/>
    <w:tmpl w:val="C950A26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887EF8"/>
    <w:multiLevelType w:val="multilevel"/>
    <w:tmpl w:val="71E2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2224D"/>
    <w:multiLevelType w:val="hybridMultilevel"/>
    <w:tmpl w:val="26AE68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B6653"/>
    <w:multiLevelType w:val="multilevel"/>
    <w:tmpl w:val="090E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2A611B"/>
    <w:multiLevelType w:val="hybridMultilevel"/>
    <w:tmpl w:val="1EECAA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125D71"/>
    <w:multiLevelType w:val="multilevel"/>
    <w:tmpl w:val="FB1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4411A"/>
    <w:multiLevelType w:val="multilevel"/>
    <w:tmpl w:val="8900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06B6D"/>
    <w:multiLevelType w:val="multilevel"/>
    <w:tmpl w:val="4F2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A7CF5"/>
    <w:multiLevelType w:val="multilevel"/>
    <w:tmpl w:val="30DE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40DB1"/>
    <w:multiLevelType w:val="multilevel"/>
    <w:tmpl w:val="E1A6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12334"/>
    <w:multiLevelType w:val="hybridMultilevel"/>
    <w:tmpl w:val="41D6282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54489E"/>
    <w:multiLevelType w:val="multilevel"/>
    <w:tmpl w:val="217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15D5D"/>
    <w:multiLevelType w:val="multilevel"/>
    <w:tmpl w:val="260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024643">
    <w:abstractNumId w:val="0"/>
  </w:num>
  <w:num w:numId="2" w16cid:durableId="1342395229">
    <w:abstractNumId w:val="8"/>
  </w:num>
  <w:num w:numId="3" w16cid:durableId="1152871627">
    <w:abstractNumId w:val="6"/>
  </w:num>
  <w:num w:numId="4" w16cid:durableId="477572229">
    <w:abstractNumId w:val="2"/>
  </w:num>
  <w:num w:numId="5" w16cid:durableId="1180202090">
    <w:abstractNumId w:val="4"/>
  </w:num>
  <w:num w:numId="6" w16cid:durableId="382169912">
    <w:abstractNumId w:val="7"/>
  </w:num>
  <w:num w:numId="7" w16cid:durableId="1683776307">
    <w:abstractNumId w:val="12"/>
  </w:num>
  <w:num w:numId="8" w16cid:durableId="605117642">
    <w:abstractNumId w:val="10"/>
  </w:num>
  <w:num w:numId="9" w16cid:durableId="513960103">
    <w:abstractNumId w:val="9"/>
  </w:num>
  <w:num w:numId="10" w16cid:durableId="135799175">
    <w:abstractNumId w:val="13"/>
  </w:num>
  <w:num w:numId="11" w16cid:durableId="1776366018">
    <w:abstractNumId w:val="11"/>
  </w:num>
  <w:num w:numId="12" w16cid:durableId="2013681973">
    <w:abstractNumId w:val="5"/>
  </w:num>
  <w:num w:numId="13" w16cid:durableId="94206685">
    <w:abstractNumId w:val="1"/>
  </w:num>
  <w:num w:numId="14" w16cid:durableId="451487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09"/>
    <w:rsid w:val="000122AE"/>
    <w:rsid w:val="00016E02"/>
    <w:rsid w:val="00023B8D"/>
    <w:rsid w:val="00025220"/>
    <w:rsid w:val="00027D9E"/>
    <w:rsid w:val="00027FBE"/>
    <w:rsid w:val="00031BAD"/>
    <w:rsid w:val="000331B7"/>
    <w:rsid w:val="000558D8"/>
    <w:rsid w:val="00061041"/>
    <w:rsid w:val="000701C3"/>
    <w:rsid w:val="00070D19"/>
    <w:rsid w:val="0008162B"/>
    <w:rsid w:val="00085AD8"/>
    <w:rsid w:val="00087292"/>
    <w:rsid w:val="00094AC4"/>
    <w:rsid w:val="00095F65"/>
    <w:rsid w:val="000A7F1C"/>
    <w:rsid w:val="000B35B0"/>
    <w:rsid w:val="000B574E"/>
    <w:rsid w:val="000C1F24"/>
    <w:rsid w:val="000C5F84"/>
    <w:rsid w:val="000C7C7A"/>
    <w:rsid w:val="000C7CC9"/>
    <w:rsid w:val="000D0B9E"/>
    <w:rsid w:val="000F07E0"/>
    <w:rsid w:val="000F6A43"/>
    <w:rsid w:val="00107508"/>
    <w:rsid w:val="00110662"/>
    <w:rsid w:val="00115ABD"/>
    <w:rsid w:val="0012191A"/>
    <w:rsid w:val="001378B3"/>
    <w:rsid w:val="00154B42"/>
    <w:rsid w:val="0016357A"/>
    <w:rsid w:val="00163B5E"/>
    <w:rsid w:val="00177F2B"/>
    <w:rsid w:val="001803FD"/>
    <w:rsid w:val="001857A5"/>
    <w:rsid w:val="00186BC2"/>
    <w:rsid w:val="00193CBA"/>
    <w:rsid w:val="00194F30"/>
    <w:rsid w:val="001A35CD"/>
    <w:rsid w:val="001A3AFD"/>
    <w:rsid w:val="001C066E"/>
    <w:rsid w:val="001C174F"/>
    <w:rsid w:val="001C33B3"/>
    <w:rsid w:val="001D016A"/>
    <w:rsid w:val="001D4863"/>
    <w:rsid w:val="001E30A6"/>
    <w:rsid w:val="0021083C"/>
    <w:rsid w:val="00213D28"/>
    <w:rsid w:val="00220BD6"/>
    <w:rsid w:val="002351B8"/>
    <w:rsid w:val="002504DD"/>
    <w:rsid w:val="002524C0"/>
    <w:rsid w:val="00255985"/>
    <w:rsid w:val="00260262"/>
    <w:rsid w:val="002611B1"/>
    <w:rsid w:val="00262E87"/>
    <w:rsid w:val="00263A20"/>
    <w:rsid w:val="00270121"/>
    <w:rsid w:val="00282825"/>
    <w:rsid w:val="00286502"/>
    <w:rsid w:val="00286865"/>
    <w:rsid w:val="002868FB"/>
    <w:rsid w:val="002A1875"/>
    <w:rsid w:val="002A2C04"/>
    <w:rsid w:val="002A4ECD"/>
    <w:rsid w:val="002B32C9"/>
    <w:rsid w:val="002B4C62"/>
    <w:rsid w:val="002C6C0D"/>
    <w:rsid w:val="002D4D19"/>
    <w:rsid w:val="002F02A1"/>
    <w:rsid w:val="002F6ECA"/>
    <w:rsid w:val="002F74B0"/>
    <w:rsid w:val="00301E4F"/>
    <w:rsid w:val="00303897"/>
    <w:rsid w:val="003038DF"/>
    <w:rsid w:val="00306CE2"/>
    <w:rsid w:val="0031448B"/>
    <w:rsid w:val="00323E97"/>
    <w:rsid w:val="00333C9C"/>
    <w:rsid w:val="003377B1"/>
    <w:rsid w:val="00344B74"/>
    <w:rsid w:val="00344F06"/>
    <w:rsid w:val="0035460A"/>
    <w:rsid w:val="00354CA3"/>
    <w:rsid w:val="0035507B"/>
    <w:rsid w:val="0039086F"/>
    <w:rsid w:val="00393339"/>
    <w:rsid w:val="003C2223"/>
    <w:rsid w:val="003C3290"/>
    <w:rsid w:val="003D0DE8"/>
    <w:rsid w:val="003D6D72"/>
    <w:rsid w:val="003D759A"/>
    <w:rsid w:val="004035D5"/>
    <w:rsid w:val="004049F8"/>
    <w:rsid w:val="00407ED3"/>
    <w:rsid w:val="00433973"/>
    <w:rsid w:val="004375B0"/>
    <w:rsid w:val="0044265A"/>
    <w:rsid w:val="004440C6"/>
    <w:rsid w:val="00446004"/>
    <w:rsid w:val="00453749"/>
    <w:rsid w:val="00457AA6"/>
    <w:rsid w:val="0046332C"/>
    <w:rsid w:val="00465277"/>
    <w:rsid w:val="0046612C"/>
    <w:rsid w:val="004716B1"/>
    <w:rsid w:val="00473D60"/>
    <w:rsid w:val="00474E4C"/>
    <w:rsid w:val="00493B98"/>
    <w:rsid w:val="0049685B"/>
    <w:rsid w:val="00497006"/>
    <w:rsid w:val="0049707B"/>
    <w:rsid w:val="004A155A"/>
    <w:rsid w:val="004B0128"/>
    <w:rsid w:val="004B0E00"/>
    <w:rsid w:val="004B248F"/>
    <w:rsid w:val="004B385F"/>
    <w:rsid w:val="004B562F"/>
    <w:rsid w:val="004C5C02"/>
    <w:rsid w:val="004D1197"/>
    <w:rsid w:val="004D156E"/>
    <w:rsid w:val="004D45BD"/>
    <w:rsid w:val="004D536D"/>
    <w:rsid w:val="004F0CD5"/>
    <w:rsid w:val="00504350"/>
    <w:rsid w:val="0052479D"/>
    <w:rsid w:val="005325B3"/>
    <w:rsid w:val="00545EBA"/>
    <w:rsid w:val="005472E5"/>
    <w:rsid w:val="00550F73"/>
    <w:rsid w:val="00560757"/>
    <w:rsid w:val="00573E92"/>
    <w:rsid w:val="00576ADC"/>
    <w:rsid w:val="00582BB9"/>
    <w:rsid w:val="00583378"/>
    <w:rsid w:val="00583B6B"/>
    <w:rsid w:val="0058667C"/>
    <w:rsid w:val="00597375"/>
    <w:rsid w:val="005A10A1"/>
    <w:rsid w:val="005A34B6"/>
    <w:rsid w:val="005A514A"/>
    <w:rsid w:val="005B1B04"/>
    <w:rsid w:val="005C5E5F"/>
    <w:rsid w:val="005C7823"/>
    <w:rsid w:val="005D1060"/>
    <w:rsid w:val="005E3322"/>
    <w:rsid w:val="005F3958"/>
    <w:rsid w:val="00606A3B"/>
    <w:rsid w:val="00606AC0"/>
    <w:rsid w:val="00610913"/>
    <w:rsid w:val="00631218"/>
    <w:rsid w:val="0063493E"/>
    <w:rsid w:val="006463B2"/>
    <w:rsid w:val="00656B4C"/>
    <w:rsid w:val="006713C1"/>
    <w:rsid w:val="0067308A"/>
    <w:rsid w:val="0068055D"/>
    <w:rsid w:val="00683DE1"/>
    <w:rsid w:val="00690596"/>
    <w:rsid w:val="006A10EB"/>
    <w:rsid w:val="006A417D"/>
    <w:rsid w:val="006A423D"/>
    <w:rsid w:val="006B7119"/>
    <w:rsid w:val="006C7FDA"/>
    <w:rsid w:val="006D0E5D"/>
    <w:rsid w:val="006D2D2A"/>
    <w:rsid w:val="006D366F"/>
    <w:rsid w:val="006F07F1"/>
    <w:rsid w:val="006F52F6"/>
    <w:rsid w:val="007032EF"/>
    <w:rsid w:val="00703A7D"/>
    <w:rsid w:val="007112A8"/>
    <w:rsid w:val="00711961"/>
    <w:rsid w:val="00714BD7"/>
    <w:rsid w:val="007220BE"/>
    <w:rsid w:val="007256D9"/>
    <w:rsid w:val="00737682"/>
    <w:rsid w:val="007424C2"/>
    <w:rsid w:val="00752777"/>
    <w:rsid w:val="007545C4"/>
    <w:rsid w:val="00760F47"/>
    <w:rsid w:val="00762D43"/>
    <w:rsid w:val="00780445"/>
    <w:rsid w:val="00792BF6"/>
    <w:rsid w:val="00796DEA"/>
    <w:rsid w:val="007A3160"/>
    <w:rsid w:val="007A799F"/>
    <w:rsid w:val="007B3A62"/>
    <w:rsid w:val="007C4C96"/>
    <w:rsid w:val="007E2A73"/>
    <w:rsid w:val="007E3CD5"/>
    <w:rsid w:val="008007F5"/>
    <w:rsid w:val="00802D74"/>
    <w:rsid w:val="00810C65"/>
    <w:rsid w:val="00813B06"/>
    <w:rsid w:val="008228B8"/>
    <w:rsid w:val="00827397"/>
    <w:rsid w:val="00850E75"/>
    <w:rsid w:val="00853F30"/>
    <w:rsid w:val="00856C71"/>
    <w:rsid w:val="00856ED9"/>
    <w:rsid w:val="00860BF2"/>
    <w:rsid w:val="0086397D"/>
    <w:rsid w:val="00875419"/>
    <w:rsid w:val="00875A2B"/>
    <w:rsid w:val="0087706C"/>
    <w:rsid w:val="008802F7"/>
    <w:rsid w:val="00881480"/>
    <w:rsid w:val="00883407"/>
    <w:rsid w:val="00887C68"/>
    <w:rsid w:val="00893570"/>
    <w:rsid w:val="00895C3F"/>
    <w:rsid w:val="00895CCA"/>
    <w:rsid w:val="008966B8"/>
    <w:rsid w:val="008A034F"/>
    <w:rsid w:val="008C48FE"/>
    <w:rsid w:val="008D04F6"/>
    <w:rsid w:val="008D4C0F"/>
    <w:rsid w:val="008D7D57"/>
    <w:rsid w:val="008E11CA"/>
    <w:rsid w:val="008E4D8D"/>
    <w:rsid w:val="00904B73"/>
    <w:rsid w:val="0091212A"/>
    <w:rsid w:val="009126AD"/>
    <w:rsid w:val="00922C3A"/>
    <w:rsid w:val="009230CF"/>
    <w:rsid w:val="009335C1"/>
    <w:rsid w:val="009411A5"/>
    <w:rsid w:val="00941223"/>
    <w:rsid w:val="00957879"/>
    <w:rsid w:val="009622D8"/>
    <w:rsid w:val="009709E9"/>
    <w:rsid w:val="00982854"/>
    <w:rsid w:val="00990E3A"/>
    <w:rsid w:val="00992C04"/>
    <w:rsid w:val="00997059"/>
    <w:rsid w:val="009C2F11"/>
    <w:rsid w:val="009C3A7E"/>
    <w:rsid w:val="009C4249"/>
    <w:rsid w:val="009C54F4"/>
    <w:rsid w:val="009D1B2A"/>
    <w:rsid w:val="009D2478"/>
    <w:rsid w:val="009D56E7"/>
    <w:rsid w:val="009F0665"/>
    <w:rsid w:val="009F2C1B"/>
    <w:rsid w:val="009F358B"/>
    <w:rsid w:val="00A051EF"/>
    <w:rsid w:val="00A074FD"/>
    <w:rsid w:val="00A15AA7"/>
    <w:rsid w:val="00A20DB7"/>
    <w:rsid w:val="00A2261D"/>
    <w:rsid w:val="00A236BC"/>
    <w:rsid w:val="00A263B7"/>
    <w:rsid w:val="00A34AE6"/>
    <w:rsid w:val="00A3645D"/>
    <w:rsid w:val="00A36A49"/>
    <w:rsid w:val="00A377EB"/>
    <w:rsid w:val="00A40326"/>
    <w:rsid w:val="00A41F38"/>
    <w:rsid w:val="00A42E2D"/>
    <w:rsid w:val="00A45C4F"/>
    <w:rsid w:val="00A51D3A"/>
    <w:rsid w:val="00A51D3D"/>
    <w:rsid w:val="00A51E83"/>
    <w:rsid w:val="00A55920"/>
    <w:rsid w:val="00A608DE"/>
    <w:rsid w:val="00A71AC4"/>
    <w:rsid w:val="00A742B9"/>
    <w:rsid w:val="00A7702E"/>
    <w:rsid w:val="00A82099"/>
    <w:rsid w:val="00A85835"/>
    <w:rsid w:val="00A9156F"/>
    <w:rsid w:val="00A94167"/>
    <w:rsid w:val="00A958D2"/>
    <w:rsid w:val="00A9667D"/>
    <w:rsid w:val="00AB12EC"/>
    <w:rsid w:val="00AC7934"/>
    <w:rsid w:val="00AD0242"/>
    <w:rsid w:val="00AE4708"/>
    <w:rsid w:val="00AF0FC1"/>
    <w:rsid w:val="00AF1721"/>
    <w:rsid w:val="00AF5C31"/>
    <w:rsid w:val="00B04E6D"/>
    <w:rsid w:val="00B06DF7"/>
    <w:rsid w:val="00B105EE"/>
    <w:rsid w:val="00B12176"/>
    <w:rsid w:val="00B15E09"/>
    <w:rsid w:val="00B22BE8"/>
    <w:rsid w:val="00B42B12"/>
    <w:rsid w:val="00B5193A"/>
    <w:rsid w:val="00B562BF"/>
    <w:rsid w:val="00B5725D"/>
    <w:rsid w:val="00B61EFD"/>
    <w:rsid w:val="00B63323"/>
    <w:rsid w:val="00B64FC7"/>
    <w:rsid w:val="00B7333C"/>
    <w:rsid w:val="00B80180"/>
    <w:rsid w:val="00B849E9"/>
    <w:rsid w:val="00B92E04"/>
    <w:rsid w:val="00B942EA"/>
    <w:rsid w:val="00BA10BE"/>
    <w:rsid w:val="00BB05B8"/>
    <w:rsid w:val="00BB1819"/>
    <w:rsid w:val="00BB2323"/>
    <w:rsid w:val="00BB442C"/>
    <w:rsid w:val="00BC78EE"/>
    <w:rsid w:val="00BD09E7"/>
    <w:rsid w:val="00BE4B3E"/>
    <w:rsid w:val="00BF0112"/>
    <w:rsid w:val="00BF0316"/>
    <w:rsid w:val="00BF500A"/>
    <w:rsid w:val="00BF7C2A"/>
    <w:rsid w:val="00C03B28"/>
    <w:rsid w:val="00C07300"/>
    <w:rsid w:val="00C300F8"/>
    <w:rsid w:val="00C417F8"/>
    <w:rsid w:val="00C42DD0"/>
    <w:rsid w:val="00C43675"/>
    <w:rsid w:val="00C515DA"/>
    <w:rsid w:val="00C546F7"/>
    <w:rsid w:val="00C560F8"/>
    <w:rsid w:val="00C80BD9"/>
    <w:rsid w:val="00C8774F"/>
    <w:rsid w:val="00C87B10"/>
    <w:rsid w:val="00C87EDF"/>
    <w:rsid w:val="00C90D1C"/>
    <w:rsid w:val="00C94DAD"/>
    <w:rsid w:val="00C9654E"/>
    <w:rsid w:val="00CB20B1"/>
    <w:rsid w:val="00CB406D"/>
    <w:rsid w:val="00CE07DD"/>
    <w:rsid w:val="00CF0856"/>
    <w:rsid w:val="00CF729F"/>
    <w:rsid w:val="00D00CE8"/>
    <w:rsid w:val="00D022B8"/>
    <w:rsid w:val="00D06305"/>
    <w:rsid w:val="00D17999"/>
    <w:rsid w:val="00D21C52"/>
    <w:rsid w:val="00D2504F"/>
    <w:rsid w:val="00D25313"/>
    <w:rsid w:val="00D4102B"/>
    <w:rsid w:val="00D45BFD"/>
    <w:rsid w:val="00D53E9B"/>
    <w:rsid w:val="00D544F9"/>
    <w:rsid w:val="00D73E0D"/>
    <w:rsid w:val="00D77E2A"/>
    <w:rsid w:val="00D86E65"/>
    <w:rsid w:val="00D871EA"/>
    <w:rsid w:val="00D96668"/>
    <w:rsid w:val="00D97FEF"/>
    <w:rsid w:val="00DA5907"/>
    <w:rsid w:val="00DA5E06"/>
    <w:rsid w:val="00DA77DE"/>
    <w:rsid w:val="00DB02BB"/>
    <w:rsid w:val="00DC0D3E"/>
    <w:rsid w:val="00DE0C01"/>
    <w:rsid w:val="00E0332E"/>
    <w:rsid w:val="00E06D0C"/>
    <w:rsid w:val="00E25144"/>
    <w:rsid w:val="00E35E4D"/>
    <w:rsid w:val="00E44356"/>
    <w:rsid w:val="00E4704C"/>
    <w:rsid w:val="00E47E88"/>
    <w:rsid w:val="00E5644F"/>
    <w:rsid w:val="00E61697"/>
    <w:rsid w:val="00E61CA5"/>
    <w:rsid w:val="00E7680D"/>
    <w:rsid w:val="00E80EF8"/>
    <w:rsid w:val="00E83557"/>
    <w:rsid w:val="00E95F54"/>
    <w:rsid w:val="00E97832"/>
    <w:rsid w:val="00EA2DC4"/>
    <w:rsid w:val="00EB6026"/>
    <w:rsid w:val="00EB6895"/>
    <w:rsid w:val="00EC6081"/>
    <w:rsid w:val="00ED0D78"/>
    <w:rsid w:val="00ED6682"/>
    <w:rsid w:val="00ED6867"/>
    <w:rsid w:val="00EE1844"/>
    <w:rsid w:val="00F00A80"/>
    <w:rsid w:val="00F04BF6"/>
    <w:rsid w:val="00F06803"/>
    <w:rsid w:val="00F21A82"/>
    <w:rsid w:val="00F3093D"/>
    <w:rsid w:val="00F317DB"/>
    <w:rsid w:val="00F357CF"/>
    <w:rsid w:val="00F42FCB"/>
    <w:rsid w:val="00F51608"/>
    <w:rsid w:val="00F51982"/>
    <w:rsid w:val="00F56657"/>
    <w:rsid w:val="00F61235"/>
    <w:rsid w:val="00F67533"/>
    <w:rsid w:val="00F71D47"/>
    <w:rsid w:val="00F74677"/>
    <w:rsid w:val="00F81CA9"/>
    <w:rsid w:val="00F84DDD"/>
    <w:rsid w:val="00F85185"/>
    <w:rsid w:val="00F948C0"/>
    <w:rsid w:val="00F97451"/>
    <w:rsid w:val="00FB49FE"/>
    <w:rsid w:val="00FC2AFB"/>
    <w:rsid w:val="00FD09A6"/>
    <w:rsid w:val="00FE14FE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F8E7"/>
  <w15:docId w15:val="{823CBFF2-0C7C-4B7F-A770-33352D92A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D74"/>
    <w:pPr>
      <w:spacing w:after="200" w:line="276" w:lineRule="auto"/>
    </w:pPr>
    <w:rPr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C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E8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0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0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3C222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2D7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02D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D74"/>
    <w:rPr>
      <w:rFonts w:ascii="Tahoma" w:eastAsia="SimSu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105EE"/>
    <w:rPr>
      <w:b/>
      <w:bCs/>
    </w:rPr>
  </w:style>
  <w:style w:type="character" w:customStyle="1" w:styleId="apple-converted-space">
    <w:name w:val="apple-converted-space"/>
    <w:basedOn w:val="DefaultParagraphFont"/>
    <w:rsid w:val="00881480"/>
  </w:style>
  <w:style w:type="character" w:styleId="Emphasis">
    <w:name w:val="Emphasis"/>
    <w:basedOn w:val="DefaultParagraphFont"/>
    <w:uiPriority w:val="20"/>
    <w:qFormat/>
    <w:rsid w:val="00A9156F"/>
    <w:rPr>
      <w:i/>
      <w:iCs/>
    </w:rPr>
  </w:style>
  <w:style w:type="paragraph" w:customStyle="1" w:styleId="s4-wptoptable1">
    <w:name w:val="s4-wptoptable1"/>
    <w:basedOn w:val="Normal"/>
    <w:rsid w:val="00C87E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D04F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D04F6"/>
  </w:style>
  <w:style w:type="character" w:styleId="EndnoteReference">
    <w:name w:val="endnote reference"/>
    <w:basedOn w:val="DefaultParagraphFont"/>
    <w:uiPriority w:val="99"/>
    <w:semiHidden/>
    <w:unhideWhenUsed/>
    <w:rsid w:val="008D04F6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rsid w:val="003C2223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bodytext">
    <w:name w:val="bodytext"/>
    <w:basedOn w:val="Normal"/>
    <w:rsid w:val="00A820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ubpgbody1">
    <w:name w:val="sub_pg_body1"/>
    <w:basedOn w:val="DefaultParagraphFont"/>
    <w:rsid w:val="00E80EF8"/>
    <w:rPr>
      <w:rFonts w:ascii="Arial" w:hAnsi="Arial" w:cs="Arial" w:hint="default"/>
      <w:color w:val="324654"/>
      <w:sz w:val="15"/>
      <w:szCs w:val="15"/>
    </w:rPr>
  </w:style>
  <w:style w:type="paragraph" w:customStyle="1" w:styleId="subpgbody">
    <w:name w:val="sub_pg_body"/>
    <w:basedOn w:val="Normal"/>
    <w:rsid w:val="00094AC4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324654"/>
      <w:sz w:val="15"/>
      <w:szCs w:val="15"/>
    </w:rPr>
  </w:style>
  <w:style w:type="character" w:customStyle="1" w:styleId="st1">
    <w:name w:val="st1"/>
    <w:basedOn w:val="DefaultParagraphFont"/>
    <w:rsid w:val="00893570"/>
  </w:style>
  <w:style w:type="character" w:customStyle="1" w:styleId="Heading2Char">
    <w:name w:val="Heading 2 Char"/>
    <w:basedOn w:val="DefaultParagraphFont"/>
    <w:link w:val="Heading2"/>
    <w:uiPriority w:val="9"/>
    <w:semiHidden/>
    <w:rsid w:val="00262E87"/>
    <w:rPr>
      <w:rFonts w:ascii="Cambria" w:eastAsia="SimSun" w:hAnsi="Cambria" w:cs="Times New Roman"/>
      <w:b/>
      <w:bCs/>
      <w:i/>
      <w:iCs/>
      <w:sz w:val="28"/>
      <w:szCs w:val="28"/>
    </w:rPr>
  </w:style>
  <w:style w:type="character" w:customStyle="1" w:styleId="xsz1">
    <w:name w:val="xsz1"/>
    <w:basedOn w:val="DefaultParagraphFont"/>
    <w:rsid w:val="00BA10BE"/>
    <w:rPr>
      <w:rFonts w:ascii="Verdana" w:hAnsi="Verdana" w:hint="default"/>
      <w:sz w:val="16"/>
      <w:szCs w:val="16"/>
    </w:rPr>
  </w:style>
  <w:style w:type="paragraph" w:styleId="NoSpacing">
    <w:name w:val="No Spacing"/>
    <w:uiPriority w:val="1"/>
    <w:qFormat/>
    <w:rsid w:val="00BA10BE"/>
    <w:rPr>
      <w:sz w:val="22"/>
      <w:szCs w:val="22"/>
      <w:lang w:val="en-US" w:eastAsia="zh-CN"/>
    </w:rPr>
  </w:style>
  <w:style w:type="character" w:customStyle="1" w:styleId="list-bullet1">
    <w:name w:val="list-bullet1"/>
    <w:basedOn w:val="DefaultParagraphFont"/>
    <w:rsid w:val="00163B5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546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460A"/>
    <w:rPr>
      <w:sz w:val="22"/>
      <w:szCs w:val="22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3546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460A"/>
    <w:rPr>
      <w:sz w:val="22"/>
      <w:szCs w:val="22"/>
      <w:lang w:val="en-US" w:eastAsia="zh-CN"/>
    </w:rPr>
  </w:style>
  <w:style w:type="character" w:customStyle="1" w:styleId="ng-binding">
    <w:name w:val="ng-binding"/>
    <w:basedOn w:val="DefaultParagraphFont"/>
    <w:rsid w:val="00465277"/>
  </w:style>
  <w:style w:type="paragraph" w:customStyle="1" w:styleId="auto-style8">
    <w:name w:val="auto-style8"/>
    <w:basedOn w:val="Normal"/>
    <w:rsid w:val="00E443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MY"/>
    </w:rPr>
  </w:style>
  <w:style w:type="character" w:customStyle="1" w:styleId="auto-style7">
    <w:name w:val="auto-style7"/>
    <w:basedOn w:val="DefaultParagraphFont"/>
    <w:rsid w:val="00E44356"/>
  </w:style>
  <w:style w:type="paragraph" w:customStyle="1" w:styleId="phoneicon">
    <w:name w:val="phoneicon"/>
    <w:basedOn w:val="Normal"/>
    <w:rsid w:val="009C2F1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MY"/>
    </w:rPr>
  </w:style>
  <w:style w:type="paragraph" w:customStyle="1" w:styleId="telefaxicon">
    <w:name w:val="telefaxicon"/>
    <w:basedOn w:val="Normal"/>
    <w:rsid w:val="009C2F1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MY"/>
    </w:rPr>
  </w:style>
  <w:style w:type="paragraph" w:customStyle="1" w:styleId="emailicon">
    <w:name w:val="emailicon"/>
    <w:basedOn w:val="Normal"/>
    <w:rsid w:val="009C2F1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MY"/>
    </w:rPr>
  </w:style>
  <w:style w:type="paragraph" w:customStyle="1" w:styleId="websiteicon">
    <w:name w:val="websiteicon"/>
    <w:basedOn w:val="Normal"/>
    <w:rsid w:val="009C2F1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MY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2F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2F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0680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4704C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02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7E3CD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table" w:styleId="TableGrid">
    <w:name w:val="Table Grid"/>
    <w:basedOn w:val="TableNormal"/>
    <w:uiPriority w:val="59"/>
    <w:rsid w:val="005A5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F7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20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310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3156">
                  <w:marLeft w:val="0"/>
                  <w:marRight w:val="0"/>
                  <w:marTop w:val="2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4425">
                      <w:marLeft w:val="247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5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7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4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5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7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41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40447">
              <w:marLeft w:val="0"/>
              <w:marRight w:val="0"/>
              <w:marTop w:val="12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5322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832">
                      <w:marLeft w:val="0"/>
                      <w:marRight w:val="6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6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06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38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19874">
                  <w:marLeft w:val="0"/>
                  <w:marRight w:val="0"/>
                  <w:marTop w:val="2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88770">
                      <w:marLeft w:val="125"/>
                      <w:marRight w:val="1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02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3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4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63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31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58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90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80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19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28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7526">
          <w:marLeft w:val="0"/>
          <w:marRight w:val="7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37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914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2985">
                  <w:marLeft w:val="0"/>
                  <w:marRight w:val="0"/>
                  <w:marTop w:val="2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21391">
                      <w:marLeft w:val="247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7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2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9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7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7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91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33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6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1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4878">
              <w:marLeft w:val="0"/>
              <w:marRight w:val="0"/>
              <w:marTop w:val="100"/>
              <w:marBottom w:val="100"/>
              <w:divBdr>
                <w:top w:val="single" w:sz="4" w:space="0" w:color="666666"/>
                <w:left w:val="single" w:sz="4" w:space="0" w:color="666666"/>
                <w:bottom w:val="single" w:sz="4" w:space="0" w:color="666666"/>
                <w:right w:val="single" w:sz="4" w:space="0" w:color="666666"/>
              </w:divBdr>
              <w:divsChild>
                <w:div w:id="49912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3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0158">
          <w:marLeft w:val="0"/>
          <w:marRight w:val="7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34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7991">
              <w:marLeft w:val="0"/>
              <w:marRight w:val="0"/>
              <w:marTop w:val="0"/>
              <w:marBottom w:val="250"/>
              <w:divBdr>
                <w:top w:val="none" w:sz="0" w:space="0" w:color="auto"/>
                <w:left w:val="single" w:sz="4" w:space="0" w:color="E0E0E0"/>
                <w:bottom w:val="none" w:sz="0" w:space="0" w:color="auto"/>
                <w:right w:val="single" w:sz="4" w:space="0" w:color="E0E0E0"/>
              </w:divBdr>
              <w:divsChild>
                <w:div w:id="179105023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620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82393">
                          <w:marLeft w:val="0"/>
                          <w:marRight w:val="0"/>
                          <w:marTop w:val="0"/>
                          <w:marBottom w:val="1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0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2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3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9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39378">
                  <w:marLeft w:val="275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3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8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86590">
                                  <w:marLeft w:val="0"/>
                                  <w:marRight w:val="188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6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36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0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66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31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69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287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499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318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061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770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0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9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7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0921">
              <w:marLeft w:val="0"/>
              <w:marRight w:val="0"/>
              <w:marTop w:val="12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317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71">
                      <w:marLeft w:val="0"/>
                      <w:marRight w:val="6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5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94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5964">
              <w:marLeft w:val="0"/>
              <w:marRight w:val="0"/>
              <w:marTop w:val="0"/>
              <w:marBottom w:val="250"/>
              <w:divBdr>
                <w:top w:val="none" w:sz="0" w:space="0" w:color="auto"/>
                <w:left w:val="single" w:sz="4" w:space="0" w:color="E0E0E0"/>
                <w:bottom w:val="none" w:sz="0" w:space="0" w:color="auto"/>
                <w:right w:val="single" w:sz="4" w:space="0" w:color="E0E0E0"/>
              </w:divBdr>
              <w:divsChild>
                <w:div w:id="87628430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5188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99373">
                          <w:marLeft w:val="0"/>
                          <w:marRight w:val="0"/>
                          <w:marTop w:val="0"/>
                          <w:marBottom w:val="1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9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8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1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3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41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17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92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595631">
      <w:bodyDiv w:val="1"/>
      <w:marLeft w:val="0"/>
      <w:marRight w:val="0"/>
      <w:marTop w:val="0"/>
      <w:marBottom w:val="1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2594">
          <w:marLeft w:val="0"/>
          <w:marRight w:val="0"/>
          <w:marTop w:val="0"/>
          <w:marBottom w:val="0"/>
          <w:divBdr>
            <w:top w:val="single" w:sz="4" w:space="0" w:color="C9C9C9"/>
            <w:left w:val="single" w:sz="4" w:space="0" w:color="C9C9C9"/>
            <w:bottom w:val="single" w:sz="4" w:space="0" w:color="C9C9C9"/>
            <w:right w:val="single" w:sz="4" w:space="0" w:color="C9C9C9"/>
          </w:divBdr>
          <w:divsChild>
            <w:div w:id="1969580943">
              <w:marLeft w:val="28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60666">
                  <w:marLeft w:val="0"/>
                  <w:marRight w:val="0"/>
                  <w:marTop w:val="3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5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7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3315">
              <w:marLeft w:val="0"/>
              <w:marRight w:val="0"/>
              <w:marTop w:val="12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512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6287">
                      <w:marLeft w:val="0"/>
                      <w:marRight w:val="6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4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7265">
          <w:marLeft w:val="0"/>
          <w:marRight w:val="7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99655">
                      <w:marLeft w:val="-2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1838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2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1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5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2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9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1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22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05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9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0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53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93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2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3052">
              <w:marLeft w:val="0"/>
              <w:marRight w:val="0"/>
              <w:marTop w:val="100"/>
              <w:marBottom w:val="100"/>
              <w:divBdr>
                <w:top w:val="single" w:sz="4" w:space="0" w:color="666666"/>
                <w:left w:val="single" w:sz="4" w:space="0" w:color="666666"/>
                <w:bottom w:val="single" w:sz="4" w:space="0" w:color="666666"/>
                <w:right w:val="single" w:sz="4" w:space="0" w:color="666666"/>
              </w:divBdr>
              <w:divsChild>
                <w:div w:id="6309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7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7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2166">
                  <w:marLeft w:val="75"/>
                  <w:marRight w:val="50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359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4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4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4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25864">
                                  <w:marLeft w:val="0"/>
                                  <w:marRight w:val="0"/>
                                  <w:marTop w:val="0"/>
                                  <w:marBottom w:val="2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0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9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5431">
          <w:marLeft w:val="0"/>
          <w:marRight w:val="0"/>
          <w:marTop w:val="0"/>
          <w:marBottom w:val="0"/>
          <w:divBdr>
            <w:top w:val="single" w:sz="12" w:space="0" w:color="D6D5CF"/>
            <w:left w:val="single" w:sz="12" w:space="0" w:color="D6D5CF"/>
            <w:bottom w:val="none" w:sz="0" w:space="0" w:color="auto"/>
            <w:right w:val="single" w:sz="12" w:space="0" w:color="D6D5CF"/>
          </w:divBdr>
          <w:divsChild>
            <w:div w:id="4451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81305">
                  <w:marLeft w:val="360"/>
                  <w:marRight w:val="36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4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7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4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64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3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8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93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56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733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120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479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169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auto"/>
                                                                            <w:left w:val="single" w:sz="4" w:space="12" w:color="FEAA28"/>
                                                                            <w:bottom w:val="single" w:sz="4" w:space="12" w:color="FEAA28"/>
                                                                            <w:right w:val="single" w:sz="4" w:space="6" w:color="FEAA28"/>
                                                                          </w:divBdr>
                                                                          <w:divsChild>
                                                                            <w:div w:id="1149130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354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244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546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8471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6661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191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6812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7120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1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9749">
      <w:bodyDiv w:val="1"/>
      <w:marLeft w:val="250"/>
      <w:marRight w:val="250"/>
      <w:marTop w:val="125"/>
      <w:marBottom w:val="1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2664">
          <w:marLeft w:val="63"/>
          <w:marRight w:val="63"/>
          <w:marTop w:val="125"/>
          <w:marBottom w:val="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3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3306">
                  <w:marLeft w:val="275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1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3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01532">
                  <w:marLeft w:val="275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0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9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48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97297">
                  <w:marLeft w:val="0"/>
                  <w:marRight w:val="0"/>
                  <w:marTop w:val="2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77183">
                      <w:marLeft w:val="125"/>
                      <w:marRight w:val="1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8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03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7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1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6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9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iscillaw\Desktop\ICC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BA852D-EF77-4075-A3A2-022F9FC18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ICCA TEMPLATE</Template>
  <TotalTime>7</TotalTime>
  <Pages>7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Priscilla Wong Ann Chi</dc:creator>
  <cp:lastModifiedBy>Ariyana Centre - Asst. Director of Sales</cp:lastModifiedBy>
  <cp:revision>2</cp:revision>
  <cp:lastPrinted>2020-04-16T02:57:00Z</cp:lastPrinted>
  <dcterms:created xsi:type="dcterms:W3CDTF">2025-01-09T03:44:00Z</dcterms:created>
  <dcterms:modified xsi:type="dcterms:W3CDTF">2025-01-09T03:44:00Z</dcterms:modified>
</cp:coreProperties>
</file>